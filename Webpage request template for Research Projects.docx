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CAE3D" w14:textId="545EC6C0" w:rsidR="00D46B0B" w:rsidRPr="00D46B0B" w:rsidRDefault="009C7BDC" w:rsidP="006E1910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56E62E" wp14:editId="26C94E5A">
                <wp:simplePos x="0" y="0"/>
                <wp:positionH relativeFrom="column">
                  <wp:posOffset>0</wp:posOffset>
                </wp:positionH>
                <wp:positionV relativeFrom="paragraph">
                  <wp:posOffset>-1339298</wp:posOffset>
                </wp:positionV>
                <wp:extent cx="4128770" cy="87439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8770" cy="87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D4C3D" w14:textId="75D9A1B9" w:rsidR="009C7BDC" w:rsidRPr="00D32819" w:rsidRDefault="003747FD" w:rsidP="009C7BDC">
                            <w:pPr>
                              <w:pStyle w:val="Heading1"/>
                              <w:rPr>
                                <w:sz w:val="56"/>
                                <w:szCs w:val="28"/>
                              </w:rPr>
                            </w:pPr>
                            <w:r w:rsidRPr="00D32819">
                              <w:rPr>
                                <w:sz w:val="56"/>
                                <w:szCs w:val="28"/>
                              </w:rPr>
                              <w:t>webpage request – research project</w:t>
                            </w:r>
                            <w:r w:rsidR="00D32819" w:rsidRPr="00D32819">
                              <w:rPr>
                                <w:sz w:val="56"/>
                                <w:szCs w:val="28"/>
                              </w:rPr>
                              <w:t xml:space="preserve"> page</w:t>
                            </w:r>
                          </w:p>
                          <w:p w14:paraId="57660D3E" w14:textId="77777777" w:rsidR="009C7BDC" w:rsidRPr="003E0346" w:rsidRDefault="009C7BDC" w:rsidP="009C7BDC">
                            <w:pPr>
                              <w:pStyle w:val="Heading1"/>
                            </w:pPr>
                          </w:p>
                          <w:p w14:paraId="43EC4D3E" w14:textId="77777777" w:rsidR="009C7BDC" w:rsidRDefault="009C7BD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6E62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105.45pt;width:325.1pt;height:68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" filled="f" stroked="f" strokeweight=".5pt">
                <v:textbox inset="0,0,0,0">
                  <w:txbxContent>
                    <w:p w14:paraId="337D4C3D" w14:textId="75D9A1B9" w:rsidR="009C7BDC" w:rsidRPr="00D32819" w:rsidRDefault="003747FD" w:rsidP="009C7BDC">
                      <w:pPr>
                        <w:pStyle w:val="Heading1"/>
                        <w:rPr>
                          <w:sz w:val="56"/>
                          <w:szCs w:val="28"/>
                        </w:rPr>
                      </w:pPr>
                      <w:r w:rsidRPr="00D32819">
                        <w:rPr>
                          <w:sz w:val="56"/>
                          <w:szCs w:val="28"/>
                        </w:rPr>
                        <w:t>webpage request – research project</w:t>
                      </w:r>
                      <w:r w:rsidR="00D32819" w:rsidRPr="00D32819">
                        <w:rPr>
                          <w:sz w:val="56"/>
                          <w:szCs w:val="28"/>
                        </w:rPr>
                        <w:t xml:space="preserve"> page</w:t>
                      </w:r>
                    </w:p>
                    <w:p w14:paraId="57660D3E" w14:textId="77777777" w:rsidR="009C7BDC" w:rsidRPr="003E0346" w:rsidRDefault="009C7BDC" w:rsidP="009C7BDC">
                      <w:pPr>
                        <w:pStyle w:val="Heading1"/>
                      </w:pPr>
                    </w:p>
                    <w:p w14:paraId="43EC4D3E" w14:textId="77777777" w:rsidR="009C7BDC" w:rsidRDefault="009C7BDC"/>
                  </w:txbxContent>
                </v:textbox>
              </v:shape>
            </w:pict>
          </mc:Fallback>
        </mc:AlternateContent>
      </w:r>
      <w:r w:rsidR="003747FD">
        <w:t>introduction</w:t>
      </w:r>
    </w:p>
    <w:p w14:paraId="390E67D8" w14:textId="3FC40AA8" w:rsidR="00D32819" w:rsidRPr="00256EE4" w:rsidRDefault="00C81FA5" w:rsidP="00C81FA5">
      <w:pPr>
        <w:rPr>
          <w:sz w:val="24"/>
          <w:szCs w:val="28"/>
        </w:rPr>
      </w:pPr>
      <w:r w:rsidRPr="00256EE4">
        <w:rPr>
          <w:sz w:val="24"/>
          <w:szCs w:val="28"/>
        </w:rPr>
        <w:t>To add a</w:t>
      </w:r>
      <w:r w:rsidR="00D32819" w:rsidRPr="00256EE4">
        <w:rPr>
          <w:sz w:val="24"/>
          <w:szCs w:val="28"/>
        </w:rPr>
        <w:t xml:space="preserve"> Research</w:t>
      </w:r>
      <w:r w:rsidRPr="00256EE4">
        <w:rPr>
          <w:sz w:val="24"/>
          <w:szCs w:val="28"/>
        </w:rPr>
        <w:t xml:space="preserve"> </w:t>
      </w:r>
      <w:r w:rsidR="00D32819" w:rsidRPr="00256EE4">
        <w:rPr>
          <w:sz w:val="24"/>
          <w:szCs w:val="28"/>
        </w:rPr>
        <w:t>P</w:t>
      </w:r>
      <w:r w:rsidRPr="00256EE4">
        <w:rPr>
          <w:sz w:val="24"/>
          <w:szCs w:val="28"/>
        </w:rPr>
        <w:t xml:space="preserve">roject </w:t>
      </w:r>
      <w:r w:rsidR="00D32819" w:rsidRPr="00256EE4">
        <w:rPr>
          <w:sz w:val="24"/>
          <w:szCs w:val="28"/>
        </w:rPr>
        <w:t>P</w:t>
      </w:r>
      <w:r w:rsidRPr="00256EE4">
        <w:rPr>
          <w:sz w:val="24"/>
          <w:szCs w:val="28"/>
        </w:rPr>
        <w:t xml:space="preserve">age to your Centre or Institute webpage, a card will </w:t>
      </w:r>
      <w:r w:rsidR="00D32819" w:rsidRPr="00256EE4">
        <w:rPr>
          <w:sz w:val="24"/>
          <w:szCs w:val="28"/>
        </w:rPr>
        <w:t>need to be created which will act as a button to your Research Project Page.</w:t>
      </w:r>
      <w:r w:rsidRPr="00256EE4">
        <w:rPr>
          <w:sz w:val="24"/>
          <w:szCs w:val="28"/>
        </w:rPr>
        <w:t xml:space="preserve">  </w:t>
      </w:r>
    </w:p>
    <w:p w14:paraId="49712CD6" w14:textId="77777777" w:rsidR="00462CB8" w:rsidRPr="00256EE4" w:rsidRDefault="00462CB8" w:rsidP="00C81FA5">
      <w:pPr>
        <w:rPr>
          <w:sz w:val="24"/>
          <w:szCs w:val="28"/>
        </w:rPr>
      </w:pPr>
      <w:r w:rsidRPr="00256EE4">
        <w:rPr>
          <w:sz w:val="24"/>
          <w:szCs w:val="28"/>
        </w:rPr>
        <w:t>The card includes:</w:t>
      </w:r>
    </w:p>
    <w:p w14:paraId="137E0FA1" w14:textId="77777777" w:rsidR="00462CB8" w:rsidRPr="00256EE4" w:rsidRDefault="00462CB8" w:rsidP="00462CB8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256EE4">
        <w:rPr>
          <w:sz w:val="24"/>
          <w:szCs w:val="28"/>
        </w:rPr>
        <w:t xml:space="preserve">The project title, </w:t>
      </w:r>
    </w:p>
    <w:p w14:paraId="7EBAA5DB" w14:textId="77777777" w:rsidR="00462CB8" w:rsidRPr="00256EE4" w:rsidRDefault="00462CB8" w:rsidP="00462CB8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256EE4">
        <w:rPr>
          <w:sz w:val="24"/>
          <w:szCs w:val="28"/>
        </w:rPr>
        <w:t xml:space="preserve">a short description and </w:t>
      </w:r>
    </w:p>
    <w:p w14:paraId="2E0CE9BE" w14:textId="662A458A" w:rsidR="00462CB8" w:rsidRPr="00256EE4" w:rsidRDefault="00462CB8" w:rsidP="00462CB8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256EE4">
        <w:rPr>
          <w:sz w:val="24"/>
          <w:szCs w:val="28"/>
        </w:rPr>
        <w:t>an associated image.</w:t>
      </w:r>
    </w:p>
    <w:p w14:paraId="111EC1AF" w14:textId="0692F648" w:rsidR="00462CB8" w:rsidRPr="00256EE4" w:rsidRDefault="00C81FA5" w:rsidP="00C81FA5">
      <w:pPr>
        <w:rPr>
          <w:sz w:val="24"/>
          <w:szCs w:val="28"/>
        </w:rPr>
      </w:pPr>
      <w:r w:rsidRPr="00256EE4">
        <w:rPr>
          <w:sz w:val="24"/>
          <w:szCs w:val="28"/>
        </w:rPr>
        <w:t xml:space="preserve">The </w:t>
      </w:r>
      <w:r w:rsidR="002B1B94" w:rsidRPr="00256EE4">
        <w:rPr>
          <w:sz w:val="24"/>
          <w:szCs w:val="28"/>
        </w:rPr>
        <w:t xml:space="preserve">research </w:t>
      </w:r>
      <w:r w:rsidRPr="00256EE4">
        <w:rPr>
          <w:sz w:val="24"/>
          <w:szCs w:val="28"/>
        </w:rPr>
        <w:t>project page</w:t>
      </w:r>
      <w:r w:rsidR="00462CB8" w:rsidRPr="00256EE4">
        <w:rPr>
          <w:sz w:val="24"/>
          <w:szCs w:val="28"/>
        </w:rPr>
        <w:t xml:space="preserve"> includes:</w:t>
      </w:r>
    </w:p>
    <w:p w14:paraId="195BF332" w14:textId="17145494" w:rsidR="00462CB8" w:rsidRPr="00256EE4" w:rsidRDefault="00462CB8" w:rsidP="00462CB8">
      <w:pPr>
        <w:pStyle w:val="ListParagraph"/>
        <w:numPr>
          <w:ilvl w:val="0"/>
          <w:numId w:val="2"/>
        </w:numPr>
        <w:rPr>
          <w:sz w:val="24"/>
          <w:szCs w:val="28"/>
        </w:rPr>
      </w:pPr>
      <w:r w:rsidRPr="00256EE4">
        <w:rPr>
          <w:sz w:val="24"/>
          <w:szCs w:val="28"/>
        </w:rPr>
        <w:t xml:space="preserve">a long description, </w:t>
      </w:r>
    </w:p>
    <w:p w14:paraId="4CD1D66C" w14:textId="4549B80F" w:rsidR="00462CB8" w:rsidRPr="00256EE4" w:rsidRDefault="00462CB8" w:rsidP="00462CB8">
      <w:pPr>
        <w:pStyle w:val="ListParagraph"/>
        <w:numPr>
          <w:ilvl w:val="0"/>
          <w:numId w:val="2"/>
        </w:numPr>
        <w:rPr>
          <w:sz w:val="24"/>
          <w:szCs w:val="28"/>
        </w:rPr>
      </w:pPr>
      <w:r w:rsidRPr="00256EE4">
        <w:rPr>
          <w:sz w:val="24"/>
          <w:szCs w:val="28"/>
        </w:rPr>
        <w:t>Impact statement</w:t>
      </w:r>
    </w:p>
    <w:p w14:paraId="4A3147FA" w14:textId="1267706D" w:rsidR="00462CB8" w:rsidRPr="00256EE4" w:rsidRDefault="00462CB8" w:rsidP="00462CB8">
      <w:pPr>
        <w:pStyle w:val="ListParagraph"/>
        <w:numPr>
          <w:ilvl w:val="0"/>
          <w:numId w:val="2"/>
        </w:numPr>
        <w:rPr>
          <w:sz w:val="24"/>
          <w:szCs w:val="28"/>
        </w:rPr>
      </w:pPr>
      <w:r w:rsidRPr="00256EE4">
        <w:rPr>
          <w:sz w:val="24"/>
          <w:szCs w:val="28"/>
        </w:rPr>
        <w:t>Name of Lead Partner, including link to their webpage.</w:t>
      </w:r>
    </w:p>
    <w:p w14:paraId="286AF673" w14:textId="2FF29F38" w:rsidR="00462CB8" w:rsidRPr="00256EE4" w:rsidRDefault="00462CB8" w:rsidP="00462CB8">
      <w:pPr>
        <w:pStyle w:val="ListParagraph"/>
        <w:numPr>
          <w:ilvl w:val="0"/>
          <w:numId w:val="2"/>
        </w:numPr>
        <w:rPr>
          <w:sz w:val="24"/>
          <w:szCs w:val="28"/>
        </w:rPr>
      </w:pPr>
      <w:r w:rsidRPr="00256EE4">
        <w:rPr>
          <w:sz w:val="24"/>
          <w:szCs w:val="28"/>
        </w:rPr>
        <w:t>Other Partners and weblinks, if applicable.</w:t>
      </w:r>
    </w:p>
    <w:p w14:paraId="1EC81D95" w14:textId="529DCF1D" w:rsidR="00FB2CDA" w:rsidRPr="00256EE4" w:rsidRDefault="00FB2CDA" w:rsidP="00462CB8">
      <w:pPr>
        <w:pStyle w:val="ListParagraph"/>
        <w:numPr>
          <w:ilvl w:val="0"/>
          <w:numId w:val="2"/>
        </w:numPr>
        <w:rPr>
          <w:sz w:val="24"/>
          <w:szCs w:val="28"/>
        </w:rPr>
      </w:pPr>
      <w:r w:rsidRPr="00256EE4">
        <w:rPr>
          <w:sz w:val="24"/>
          <w:szCs w:val="28"/>
        </w:rPr>
        <w:t>Chief Investigator with Image, bio and link to Staff Profile.</w:t>
      </w:r>
    </w:p>
    <w:p w14:paraId="576005B0" w14:textId="12CF06A5" w:rsidR="00462CB8" w:rsidRPr="00256EE4" w:rsidRDefault="00462CB8" w:rsidP="00462CB8">
      <w:pPr>
        <w:pStyle w:val="ListParagraph"/>
        <w:numPr>
          <w:ilvl w:val="0"/>
          <w:numId w:val="2"/>
        </w:numPr>
        <w:rPr>
          <w:sz w:val="24"/>
          <w:szCs w:val="28"/>
        </w:rPr>
      </w:pPr>
      <w:r w:rsidRPr="00256EE4">
        <w:rPr>
          <w:sz w:val="24"/>
          <w:szCs w:val="28"/>
        </w:rPr>
        <w:t>Sustainable Development Goals</w:t>
      </w:r>
      <w:r w:rsidR="002B1B94" w:rsidRPr="00256EE4">
        <w:rPr>
          <w:sz w:val="24"/>
          <w:szCs w:val="28"/>
        </w:rPr>
        <w:t xml:space="preserve"> (SDGs)</w:t>
      </w:r>
      <w:r w:rsidRPr="00256EE4">
        <w:rPr>
          <w:sz w:val="24"/>
          <w:szCs w:val="28"/>
        </w:rPr>
        <w:t xml:space="preserve"> that your project aligns with.</w:t>
      </w:r>
    </w:p>
    <w:p w14:paraId="53AF93E8" w14:textId="5C1D0431" w:rsidR="00C81FA5" w:rsidRPr="00256EE4" w:rsidRDefault="002B1B94" w:rsidP="00C81FA5">
      <w:pPr>
        <w:rPr>
          <w:sz w:val="24"/>
          <w:szCs w:val="28"/>
        </w:rPr>
      </w:pPr>
      <w:r w:rsidRPr="00256EE4">
        <w:rPr>
          <w:sz w:val="24"/>
          <w:szCs w:val="28"/>
        </w:rPr>
        <w:t>The project page</w:t>
      </w:r>
      <w:r w:rsidR="00C81FA5" w:rsidRPr="00256EE4">
        <w:rPr>
          <w:sz w:val="24"/>
          <w:szCs w:val="28"/>
        </w:rPr>
        <w:t xml:space="preserve"> will use the same image that is provided for the card</w:t>
      </w:r>
      <w:r w:rsidR="00C81FA5" w:rsidRPr="00256EE4">
        <w:rPr>
          <w:sz w:val="24"/>
          <w:szCs w:val="28"/>
        </w:rPr>
        <w:t>, unless requested otherwise.</w:t>
      </w:r>
    </w:p>
    <w:p w14:paraId="79658CE9" w14:textId="2D60064A" w:rsidR="00C81FA5" w:rsidRDefault="00C81FA5" w:rsidP="00C81FA5">
      <w:pPr>
        <w:rPr>
          <w:sz w:val="24"/>
          <w:szCs w:val="28"/>
        </w:rPr>
      </w:pPr>
      <w:r w:rsidRPr="00256EE4">
        <w:rPr>
          <w:sz w:val="24"/>
          <w:szCs w:val="28"/>
        </w:rPr>
        <w:t xml:space="preserve">To request a webpage and card for your research project, please </w:t>
      </w:r>
      <w:r w:rsidR="00D32819" w:rsidRPr="00256EE4">
        <w:rPr>
          <w:sz w:val="24"/>
          <w:szCs w:val="28"/>
        </w:rPr>
        <w:t>provide the information on the subsequent pages.</w:t>
      </w:r>
    </w:p>
    <w:p w14:paraId="56E5408C" w14:textId="782386A2" w:rsidR="007C715B" w:rsidRDefault="007C715B" w:rsidP="00C81FA5">
      <w:pPr>
        <w:rPr>
          <w:sz w:val="24"/>
          <w:szCs w:val="28"/>
        </w:rPr>
      </w:pPr>
      <w:r>
        <w:rPr>
          <w:sz w:val="24"/>
          <w:szCs w:val="28"/>
        </w:rPr>
        <w:t>It is expected that outputs will be added to the webpage throughout the life of the project.</w:t>
      </w:r>
    </w:p>
    <w:p w14:paraId="0E2A8C49" w14:textId="77777777" w:rsidR="00256EE4" w:rsidRPr="00256EE4" w:rsidRDefault="00256EE4" w:rsidP="00256EE4">
      <w:pPr>
        <w:pStyle w:val="Heading3"/>
        <w:rPr>
          <w:sz w:val="28"/>
          <w:szCs w:val="28"/>
        </w:rPr>
      </w:pPr>
      <w:r w:rsidRPr="00256EE4">
        <w:rPr>
          <w:sz w:val="28"/>
          <w:szCs w:val="28"/>
        </w:rPr>
        <w:t>Image guidelines</w:t>
      </w:r>
    </w:p>
    <w:p w14:paraId="11548000" w14:textId="77777777" w:rsidR="00256EE4" w:rsidRPr="00256EE4" w:rsidRDefault="00256EE4" w:rsidP="00256EE4">
      <w:pPr>
        <w:rPr>
          <w:sz w:val="24"/>
          <w:szCs w:val="28"/>
        </w:rPr>
      </w:pPr>
      <w:r w:rsidRPr="00256EE4">
        <w:rPr>
          <w:sz w:val="24"/>
          <w:szCs w:val="28"/>
        </w:rPr>
        <w:t>The Global and Marketing Team have deigned that images should only be uploaded once and then rendered to different sizes depending on their use.</w:t>
      </w:r>
    </w:p>
    <w:p w14:paraId="71BF2B4E" w14:textId="013D06D3" w:rsidR="00256EE4" w:rsidRDefault="00256EE4" w:rsidP="00256EE4">
      <w:pPr>
        <w:rPr>
          <w:sz w:val="24"/>
          <w:szCs w:val="28"/>
        </w:rPr>
      </w:pPr>
      <w:r w:rsidRPr="00256EE4">
        <w:rPr>
          <w:sz w:val="24"/>
          <w:szCs w:val="28"/>
        </w:rPr>
        <w:t xml:space="preserve">The following </w:t>
      </w:r>
      <w:r>
        <w:rPr>
          <w:sz w:val="24"/>
          <w:szCs w:val="28"/>
        </w:rPr>
        <w:t>image dimensions do not include all Rendition Types – if you are planning on using your image for a different use other than listed below, please ensure that you note this in the other details section.</w:t>
      </w:r>
    </w:p>
    <w:p w14:paraId="0E8B5548" w14:textId="51715867" w:rsidR="00256EE4" w:rsidRPr="007C715B" w:rsidRDefault="007C715B" w:rsidP="007C715B">
      <w:pPr>
        <w:pStyle w:val="ListParagraph"/>
        <w:numPr>
          <w:ilvl w:val="0"/>
          <w:numId w:val="4"/>
        </w:numPr>
        <w:rPr>
          <w:sz w:val="24"/>
          <w:szCs w:val="28"/>
        </w:rPr>
      </w:pPr>
      <w:r w:rsidRPr="007C715B">
        <w:rPr>
          <w:sz w:val="24"/>
          <w:szCs w:val="28"/>
        </w:rPr>
        <w:t>Weblink Card</w:t>
      </w:r>
      <w:r>
        <w:rPr>
          <w:sz w:val="24"/>
          <w:szCs w:val="28"/>
        </w:rPr>
        <w:t xml:space="preserve"> image</w:t>
      </w:r>
      <w:r w:rsidRPr="007C715B">
        <w:rPr>
          <w:sz w:val="24"/>
          <w:szCs w:val="28"/>
        </w:rPr>
        <w:t xml:space="preserve"> – 1200px wide x 800px high</w:t>
      </w:r>
    </w:p>
    <w:p w14:paraId="7B6A2ACE" w14:textId="795A447F" w:rsidR="007C715B" w:rsidRPr="007C715B" w:rsidRDefault="007C715B" w:rsidP="007C715B">
      <w:pPr>
        <w:pStyle w:val="ListParagraph"/>
        <w:numPr>
          <w:ilvl w:val="0"/>
          <w:numId w:val="4"/>
        </w:numPr>
        <w:rPr>
          <w:sz w:val="24"/>
          <w:szCs w:val="28"/>
        </w:rPr>
      </w:pPr>
      <w:r w:rsidRPr="007C715B">
        <w:rPr>
          <w:sz w:val="24"/>
          <w:szCs w:val="28"/>
        </w:rPr>
        <w:t xml:space="preserve">Spotlight image - </w:t>
      </w:r>
      <w:r w:rsidRPr="007C715B">
        <w:rPr>
          <w:sz w:val="24"/>
          <w:szCs w:val="28"/>
        </w:rPr>
        <w:t>1200px wide x 800px high</w:t>
      </w:r>
    </w:p>
    <w:p w14:paraId="0E7C7A76" w14:textId="46882AC4" w:rsidR="007C715B" w:rsidRPr="007C715B" w:rsidRDefault="007C715B" w:rsidP="007C715B">
      <w:pPr>
        <w:pStyle w:val="ListParagraph"/>
        <w:numPr>
          <w:ilvl w:val="0"/>
          <w:numId w:val="4"/>
        </w:numPr>
        <w:rPr>
          <w:sz w:val="24"/>
          <w:szCs w:val="28"/>
        </w:rPr>
      </w:pPr>
      <w:r w:rsidRPr="007C715B">
        <w:rPr>
          <w:sz w:val="24"/>
          <w:szCs w:val="28"/>
        </w:rPr>
        <w:t>Portrait image – 640px wide x 960px high</w:t>
      </w:r>
    </w:p>
    <w:p w14:paraId="3AC521F9" w14:textId="0459369F" w:rsidR="00256EE4" w:rsidRPr="00256EE4" w:rsidRDefault="00D32819" w:rsidP="00C81FA5">
      <w:pPr>
        <w:rPr>
          <w:sz w:val="24"/>
          <w:szCs w:val="28"/>
        </w:rPr>
      </w:pPr>
      <w:r w:rsidRPr="00256EE4">
        <w:rPr>
          <w:sz w:val="24"/>
          <w:szCs w:val="28"/>
        </w:rPr>
        <w:t xml:space="preserve">When providing an image file, please ensure that you </w:t>
      </w:r>
      <w:r w:rsidR="002B1B94" w:rsidRPr="00256EE4">
        <w:rPr>
          <w:sz w:val="24"/>
          <w:szCs w:val="28"/>
        </w:rPr>
        <w:t xml:space="preserve">follow the </w:t>
      </w:r>
      <w:hyperlink r:id="rId11" w:history="1">
        <w:r w:rsidR="002B1B94" w:rsidRPr="00256EE4">
          <w:rPr>
            <w:rStyle w:val="Hyperlink"/>
            <w:sz w:val="24"/>
            <w:szCs w:val="28"/>
          </w:rPr>
          <w:t>image guidelines</w:t>
        </w:r>
      </w:hyperlink>
      <w:r w:rsidR="007C715B">
        <w:rPr>
          <w:sz w:val="24"/>
          <w:szCs w:val="28"/>
        </w:rPr>
        <w:t>.</w:t>
      </w:r>
    </w:p>
    <w:p w14:paraId="5E6A1C23" w14:textId="1D57F975" w:rsidR="00C81FA5" w:rsidRDefault="00D32819" w:rsidP="00C81FA5">
      <w:pPr>
        <w:rPr>
          <w:sz w:val="24"/>
          <w:szCs w:val="28"/>
        </w:rPr>
      </w:pPr>
      <w:r w:rsidRPr="00256EE4">
        <w:rPr>
          <w:sz w:val="24"/>
          <w:szCs w:val="28"/>
        </w:rPr>
        <w:t xml:space="preserve">Below is an example of a </w:t>
      </w:r>
      <w:r w:rsidR="00462CB8" w:rsidRPr="00256EE4">
        <w:rPr>
          <w:sz w:val="24"/>
          <w:szCs w:val="28"/>
        </w:rPr>
        <w:t>‘</w:t>
      </w:r>
      <w:hyperlink r:id="rId12" w:history="1">
        <w:r w:rsidRPr="00256EE4">
          <w:rPr>
            <w:rStyle w:val="Hyperlink"/>
            <w:sz w:val="24"/>
            <w:szCs w:val="28"/>
          </w:rPr>
          <w:t>Card</w:t>
        </w:r>
      </w:hyperlink>
      <w:r w:rsidR="00462CB8" w:rsidRPr="00256EE4">
        <w:rPr>
          <w:sz w:val="24"/>
          <w:szCs w:val="28"/>
        </w:rPr>
        <w:t>’</w:t>
      </w:r>
      <w:r w:rsidRPr="00256EE4">
        <w:rPr>
          <w:sz w:val="24"/>
          <w:szCs w:val="28"/>
        </w:rPr>
        <w:t xml:space="preserve">. To view the associated </w:t>
      </w:r>
      <w:r w:rsidR="007C715B">
        <w:rPr>
          <w:sz w:val="24"/>
          <w:szCs w:val="28"/>
        </w:rPr>
        <w:t xml:space="preserve">Research </w:t>
      </w:r>
      <w:r w:rsidRPr="00256EE4">
        <w:rPr>
          <w:sz w:val="24"/>
          <w:szCs w:val="28"/>
        </w:rPr>
        <w:t xml:space="preserve">Project Page with this card, </w:t>
      </w:r>
      <w:hyperlink r:id="rId13" w:history="1">
        <w:r w:rsidRPr="00256EE4">
          <w:rPr>
            <w:rStyle w:val="Hyperlink"/>
            <w:sz w:val="24"/>
            <w:szCs w:val="28"/>
          </w:rPr>
          <w:t>click here</w:t>
        </w:r>
      </w:hyperlink>
      <w:r w:rsidRPr="00256EE4">
        <w:rPr>
          <w:sz w:val="24"/>
          <w:szCs w:val="28"/>
        </w:rPr>
        <w:t>.</w:t>
      </w:r>
    </w:p>
    <w:p w14:paraId="2FDC3601" w14:textId="77777777" w:rsidR="00256EE4" w:rsidRPr="007C715B" w:rsidRDefault="00256EE4" w:rsidP="00C81FA5">
      <w:pPr>
        <w:rPr>
          <w:sz w:val="16"/>
          <w:szCs w:val="20"/>
        </w:rPr>
      </w:pPr>
    </w:p>
    <w:p w14:paraId="490B47E0" w14:textId="7B1D9BA1" w:rsidR="00462CB8" w:rsidRPr="00256EE4" w:rsidRDefault="00256EE4" w:rsidP="00C81FA5">
      <w:pPr>
        <w:rPr>
          <w:sz w:val="28"/>
          <w:szCs w:val="30"/>
        </w:rPr>
      </w:pPr>
      <w:r>
        <w:rPr>
          <w:noProof/>
        </w:rPr>
        <w:drawing>
          <wp:inline distT="0" distB="0" distL="0" distR="0" wp14:anchorId="39E85B16" wp14:editId="41057899">
            <wp:extent cx="2700655" cy="3498063"/>
            <wp:effectExtent l="19050" t="19050" r="23495" b="26670"/>
            <wp:docPr id="1995730377" name="Picture 1" descr="A person holding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30377" name="Picture 1" descr="A person holding a table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3498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72996" w14:textId="5FA32E7E" w:rsidR="00462CB8" w:rsidRDefault="00256EE4" w:rsidP="007C715B">
      <w:pPr>
        <w:sectPr w:rsidR="00462CB8" w:rsidSect="00462CB8">
          <w:headerReference w:type="default" r:id="rId15"/>
          <w:footerReference w:type="default" r:id="rId16"/>
          <w:headerReference w:type="first" r:id="rId17"/>
          <w:footerReference w:type="first" r:id="rId18"/>
          <w:type w:val="continuous"/>
          <w:pgSz w:w="11900" w:h="16840"/>
          <w:pgMar w:top="3104" w:right="1410" w:bottom="1440" w:left="1276" w:header="0" w:footer="1117" w:gutter="0"/>
          <w:cols w:num="2" w:space="708"/>
          <w:titlePg/>
          <w:docGrid w:linePitch="360"/>
        </w:sectPr>
      </w:pPr>
      <w:r>
        <w:rPr>
          <w:sz w:val="24"/>
          <w:szCs w:val="28"/>
        </w:rPr>
        <w:t>Image of Card taken from CMERC Webpage.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25"/>
        <w:gridCol w:w="4979"/>
      </w:tblGrid>
      <w:tr w:rsidR="00FB2CDA" w14:paraId="7530EAE5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37D4DB37" w14:textId="4F7830C1" w:rsidR="00FB2CDA" w:rsidRPr="002B1B94" w:rsidRDefault="00FB2CDA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 w:rsidRPr="002B1B94">
              <w:rPr>
                <w:b/>
                <w:bCs/>
                <w:color w:val="FFFFFF" w:themeColor="background1"/>
                <w:sz w:val="22"/>
                <w:szCs w:val="26"/>
              </w:rPr>
              <w:lastRenderedPageBreak/>
              <w:t>Name of Chief Investigator</w:t>
            </w:r>
          </w:p>
        </w:tc>
        <w:tc>
          <w:tcPr>
            <w:tcW w:w="4979" w:type="dxa"/>
          </w:tcPr>
          <w:p w14:paraId="7BEAAE62" w14:textId="77777777" w:rsidR="00FB2CDA" w:rsidRDefault="00FB2CDA" w:rsidP="00462CB8">
            <w:pPr>
              <w:pStyle w:val="Heading3"/>
            </w:pPr>
          </w:p>
        </w:tc>
      </w:tr>
      <w:tr w:rsidR="002B1B94" w14:paraId="17BCE8C9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038EE411" w14:textId="51DC01FB" w:rsidR="002B1B94" w:rsidRPr="002B1B94" w:rsidRDefault="002B1B94" w:rsidP="002B1B94">
            <w:pPr>
              <w:rPr>
                <w:b/>
                <w:bCs/>
                <w:i/>
                <w:iCs/>
                <w:color w:val="FFFFFF" w:themeColor="background1"/>
                <w:sz w:val="22"/>
                <w:szCs w:val="26"/>
              </w:rPr>
            </w:pPr>
            <w:r>
              <w:rPr>
                <w:b/>
                <w:bCs/>
                <w:color w:val="FFFFFF" w:themeColor="background1"/>
                <w:sz w:val="22"/>
                <w:szCs w:val="26"/>
              </w:rPr>
              <w:t xml:space="preserve">CI Bio, Image and link to Staff Profile, </w:t>
            </w:r>
            <w:r w:rsidRPr="007C715B">
              <w:rPr>
                <w:i/>
                <w:iCs/>
                <w:color w:val="FFFFFF" w:themeColor="background1"/>
                <w:sz w:val="22"/>
                <w:szCs w:val="26"/>
              </w:rPr>
              <w:t>if not already provided for Centre/Institute Team page.</w:t>
            </w:r>
          </w:p>
        </w:tc>
        <w:tc>
          <w:tcPr>
            <w:tcW w:w="4979" w:type="dxa"/>
          </w:tcPr>
          <w:p w14:paraId="1BD00E2F" w14:textId="77777777" w:rsidR="002B1B94" w:rsidRDefault="002B1B94" w:rsidP="00462CB8">
            <w:pPr>
              <w:pStyle w:val="Heading3"/>
            </w:pPr>
          </w:p>
        </w:tc>
      </w:tr>
      <w:tr w:rsidR="00FB2CDA" w14:paraId="33034040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70B058C9" w14:textId="50383E1E" w:rsidR="00FB2CDA" w:rsidRPr="002B1B94" w:rsidRDefault="00FB2CDA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 w:rsidRPr="002B1B94">
              <w:rPr>
                <w:b/>
                <w:bCs/>
                <w:color w:val="FFFFFF" w:themeColor="background1"/>
                <w:sz w:val="22"/>
                <w:szCs w:val="26"/>
              </w:rPr>
              <w:t>Name of Centre/Institute</w:t>
            </w:r>
          </w:p>
        </w:tc>
        <w:tc>
          <w:tcPr>
            <w:tcW w:w="4979" w:type="dxa"/>
          </w:tcPr>
          <w:p w14:paraId="384B1221" w14:textId="77777777" w:rsidR="00FB2CDA" w:rsidRDefault="00FB2CDA" w:rsidP="00462CB8">
            <w:pPr>
              <w:pStyle w:val="Heading3"/>
            </w:pPr>
          </w:p>
        </w:tc>
      </w:tr>
      <w:tr w:rsidR="00FB2CDA" w14:paraId="682D4E58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1EC49CF0" w14:textId="19AB4AE8" w:rsidR="00FB2CDA" w:rsidRPr="002B1B94" w:rsidRDefault="00FB2CDA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 w:rsidRPr="002B1B94">
              <w:rPr>
                <w:b/>
                <w:bCs/>
                <w:color w:val="FFFFFF" w:themeColor="background1"/>
                <w:sz w:val="22"/>
                <w:szCs w:val="26"/>
              </w:rPr>
              <w:t>Name of Cluster</w:t>
            </w:r>
            <w:r w:rsidR="002B1B94" w:rsidRPr="007C715B">
              <w:rPr>
                <w:i/>
                <w:iCs/>
                <w:color w:val="FFFFFF" w:themeColor="background1"/>
                <w:sz w:val="22"/>
                <w:szCs w:val="26"/>
              </w:rPr>
              <w:t>,</w:t>
            </w:r>
            <w:r w:rsidRPr="007C715B">
              <w:rPr>
                <w:i/>
                <w:iCs/>
                <w:color w:val="FFFFFF" w:themeColor="background1"/>
                <w:sz w:val="22"/>
                <w:szCs w:val="26"/>
              </w:rPr>
              <w:t xml:space="preserve"> if applicable</w:t>
            </w:r>
          </w:p>
        </w:tc>
        <w:tc>
          <w:tcPr>
            <w:tcW w:w="4979" w:type="dxa"/>
          </w:tcPr>
          <w:p w14:paraId="77C553D0" w14:textId="77777777" w:rsidR="00FB2CDA" w:rsidRDefault="00FB2CDA" w:rsidP="00462CB8">
            <w:pPr>
              <w:pStyle w:val="Heading3"/>
            </w:pPr>
          </w:p>
        </w:tc>
      </w:tr>
      <w:tr w:rsidR="00FB2CDA" w14:paraId="6CAE7D76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2D236282" w14:textId="1096D82D" w:rsidR="00FB2CDA" w:rsidRPr="002B1B94" w:rsidRDefault="002B1B94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 w:rsidRPr="002B1B94">
              <w:rPr>
                <w:b/>
                <w:bCs/>
                <w:color w:val="FFFFFF" w:themeColor="background1"/>
                <w:sz w:val="22"/>
                <w:szCs w:val="26"/>
              </w:rPr>
              <w:t>Project Title</w:t>
            </w:r>
          </w:p>
        </w:tc>
        <w:tc>
          <w:tcPr>
            <w:tcW w:w="4979" w:type="dxa"/>
          </w:tcPr>
          <w:p w14:paraId="4186D537" w14:textId="77777777" w:rsidR="00FB2CDA" w:rsidRDefault="00FB2CDA" w:rsidP="00462CB8">
            <w:pPr>
              <w:pStyle w:val="Heading3"/>
            </w:pPr>
          </w:p>
        </w:tc>
      </w:tr>
      <w:tr w:rsidR="00FB2CDA" w14:paraId="7D8B1458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7D1019F0" w14:textId="377EB5D8" w:rsidR="00FB2CDA" w:rsidRPr="002B1B94" w:rsidRDefault="002B1B94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 w:rsidRPr="002B1B94">
              <w:rPr>
                <w:b/>
                <w:bCs/>
                <w:color w:val="FFFFFF" w:themeColor="background1"/>
                <w:sz w:val="22"/>
                <w:szCs w:val="26"/>
              </w:rPr>
              <w:t>Short Description</w:t>
            </w:r>
            <w:r w:rsidR="007C715B">
              <w:rPr>
                <w:b/>
                <w:bCs/>
                <w:color w:val="FFFFFF" w:themeColor="background1"/>
                <w:sz w:val="22"/>
                <w:szCs w:val="26"/>
              </w:rPr>
              <w:t>,</w:t>
            </w:r>
            <w:r w:rsidRPr="002B1B94">
              <w:rPr>
                <w:b/>
                <w:bCs/>
                <w:color w:val="FFFFFF" w:themeColor="background1"/>
                <w:sz w:val="22"/>
                <w:szCs w:val="26"/>
              </w:rPr>
              <w:t xml:space="preserve"> </w:t>
            </w:r>
            <w:r w:rsidRPr="007C715B">
              <w:rPr>
                <w:i/>
                <w:iCs/>
                <w:color w:val="FFFFFF" w:themeColor="background1"/>
                <w:sz w:val="22"/>
                <w:szCs w:val="26"/>
              </w:rPr>
              <w:t>for card</w:t>
            </w:r>
          </w:p>
        </w:tc>
        <w:tc>
          <w:tcPr>
            <w:tcW w:w="4979" w:type="dxa"/>
          </w:tcPr>
          <w:p w14:paraId="6DC018FA" w14:textId="77777777" w:rsidR="00FB2CDA" w:rsidRDefault="00FB2CDA" w:rsidP="00462CB8">
            <w:pPr>
              <w:pStyle w:val="Heading3"/>
            </w:pPr>
          </w:p>
        </w:tc>
      </w:tr>
      <w:tr w:rsidR="00FB2CDA" w14:paraId="68BD984B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5B9878F7" w14:textId="1008C957" w:rsidR="00FB2CDA" w:rsidRPr="002B1B94" w:rsidRDefault="002B1B94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 w:rsidRPr="002B1B94">
              <w:rPr>
                <w:b/>
                <w:bCs/>
                <w:color w:val="FFFFFF" w:themeColor="background1"/>
                <w:sz w:val="22"/>
                <w:szCs w:val="26"/>
              </w:rPr>
              <w:t>Long Description</w:t>
            </w:r>
          </w:p>
        </w:tc>
        <w:tc>
          <w:tcPr>
            <w:tcW w:w="4979" w:type="dxa"/>
          </w:tcPr>
          <w:p w14:paraId="03658575" w14:textId="77777777" w:rsidR="00FB2CDA" w:rsidRDefault="00FB2CDA" w:rsidP="00462CB8">
            <w:pPr>
              <w:pStyle w:val="Heading3"/>
            </w:pPr>
          </w:p>
        </w:tc>
      </w:tr>
      <w:tr w:rsidR="00FB2CDA" w14:paraId="60E9631E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4C885754" w14:textId="774A5004" w:rsidR="00FB2CDA" w:rsidRPr="002B1B94" w:rsidRDefault="002B1B94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 w:rsidRPr="002B1B94">
              <w:rPr>
                <w:b/>
                <w:bCs/>
                <w:color w:val="FFFFFF" w:themeColor="background1"/>
                <w:sz w:val="22"/>
                <w:szCs w:val="26"/>
              </w:rPr>
              <w:t>Impact statement</w:t>
            </w:r>
          </w:p>
        </w:tc>
        <w:tc>
          <w:tcPr>
            <w:tcW w:w="4979" w:type="dxa"/>
          </w:tcPr>
          <w:p w14:paraId="258B0271" w14:textId="77777777" w:rsidR="00FB2CDA" w:rsidRDefault="00FB2CDA" w:rsidP="00462CB8">
            <w:pPr>
              <w:pStyle w:val="Heading3"/>
            </w:pPr>
          </w:p>
        </w:tc>
      </w:tr>
      <w:tr w:rsidR="00FB2CDA" w14:paraId="44861428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748C6D55" w14:textId="42AD6B14" w:rsidR="00FB2CDA" w:rsidRPr="002B1B94" w:rsidRDefault="002B1B94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 w:rsidRPr="002B1B94">
              <w:rPr>
                <w:b/>
                <w:bCs/>
                <w:color w:val="FFFFFF" w:themeColor="background1"/>
                <w:sz w:val="22"/>
                <w:szCs w:val="26"/>
              </w:rPr>
              <w:t>Name of Lead Partner</w:t>
            </w:r>
            <w:r>
              <w:rPr>
                <w:b/>
                <w:bCs/>
                <w:color w:val="FFFFFF" w:themeColor="background1"/>
                <w:sz w:val="22"/>
                <w:szCs w:val="26"/>
              </w:rPr>
              <w:t xml:space="preserve"> and weblink to their page</w:t>
            </w:r>
          </w:p>
        </w:tc>
        <w:tc>
          <w:tcPr>
            <w:tcW w:w="4979" w:type="dxa"/>
          </w:tcPr>
          <w:p w14:paraId="4A4B443F" w14:textId="77777777" w:rsidR="00FB2CDA" w:rsidRDefault="00FB2CDA" w:rsidP="00462CB8">
            <w:pPr>
              <w:pStyle w:val="Heading3"/>
            </w:pPr>
          </w:p>
        </w:tc>
      </w:tr>
      <w:tr w:rsidR="002B1B94" w14:paraId="049E2C9C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0798A4E7" w14:textId="55F0FA7B" w:rsidR="002B1B94" w:rsidRPr="002B1B94" w:rsidRDefault="002B1B94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>
              <w:rPr>
                <w:b/>
                <w:bCs/>
                <w:color w:val="FFFFFF" w:themeColor="background1"/>
                <w:sz w:val="22"/>
                <w:szCs w:val="26"/>
              </w:rPr>
              <w:t>Other partners and weblinks to their pages</w:t>
            </w:r>
          </w:p>
        </w:tc>
        <w:tc>
          <w:tcPr>
            <w:tcW w:w="4979" w:type="dxa"/>
          </w:tcPr>
          <w:p w14:paraId="05FAE134" w14:textId="77777777" w:rsidR="002B1B94" w:rsidRDefault="002B1B94" w:rsidP="00462CB8">
            <w:pPr>
              <w:pStyle w:val="Heading3"/>
            </w:pPr>
          </w:p>
        </w:tc>
      </w:tr>
      <w:tr w:rsidR="002B1B94" w14:paraId="3F72E80D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51864818" w14:textId="34689502" w:rsidR="002B1B94" w:rsidRDefault="002B1B94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>
              <w:rPr>
                <w:b/>
                <w:bCs/>
                <w:color w:val="FFFFFF" w:themeColor="background1"/>
                <w:sz w:val="22"/>
                <w:szCs w:val="26"/>
              </w:rPr>
              <w:t>SDGs that Research project is aligned with</w:t>
            </w:r>
          </w:p>
        </w:tc>
        <w:tc>
          <w:tcPr>
            <w:tcW w:w="4979" w:type="dxa"/>
          </w:tcPr>
          <w:p w14:paraId="2788A01B" w14:textId="77777777" w:rsidR="002B1B94" w:rsidRDefault="002B1B94" w:rsidP="00462CB8">
            <w:pPr>
              <w:pStyle w:val="Heading3"/>
            </w:pPr>
          </w:p>
        </w:tc>
      </w:tr>
      <w:tr w:rsidR="00256EE4" w14:paraId="2DF3A9F4" w14:textId="77777777" w:rsidTr="002B1B94">
        <w:trPr>
          <w:jc w:val="center"/>
        </w:trPr>
        <w:tc>
          <w:tcPr>
            <w:tcW w:w="4225" w:type="dxa"/>
            <w:shd w:val="clear" w:color="auto" w:fill="366D8E"/>
            <w:vAlign w:val="center"/>
          </w:tcPr>
          <w:p w14:paraId="4A43BA91" w14:textId="312F4C02" w:rsidR="00256EE4" w:rsidRDefault="00256EE4" w:rsidP="002B1B94">
            <w:pPr>
              <w:rPr>
                <w:b/>
                <w:bCs/>
                <w:color w:val="FFFFFF" w:themeColor="background1"/>
                <w:sz w:val="22"/>
                <w:szCs w:val="26"/>
              </w:rPr>
            </w:pPr>
            <w:r>
              <w:rPr>
                <w:b/>
                <w:bCs/>
                <w:color w:val="FFFFFF" w:themeColor="background1"/>
                <w:sz w:val="22"/>
                <w:szCs w:val="26"/>
              </w:rPr>
              <w:t>Other details,</w:t>
            </w:r>
            <w:r w:rsidRPr="007C715B">
              <w:rPr>
                <w:color w:val="FFFFFF" w:themeColor="background1"/>
                <w:sz w:val="22"/>
                <w:szCs w:val="26"/>
              </w:rPr>
              <w:t xml:space="preserve"> i.e. </w:t>
            </w:r>
            <w:r w:rsidRPr="007C715B">
              <w:rPr>
                <w:i/>
                <w:iCs/>
                <w:color w:val="FFFFFF" w:themeColor="background1"/>
                <w:sz w:val="22"/>
                <w:szCs w:val="26"/>
              </w:rPr>
              <w:t>images to be used for another section of the webpage such as a banner.</w:t>
            </w:r>
          </w:p>
        </w:tc>
        <w:tc>
          <w:tcPr>
            <w:tcW w:w="4979" w:type="dxa"/>
          </w:tcPr>
          <w:p w14:paraId="2359252B" w14:textId="77777777" w:rsidR="00256EE4" w:rsidRDefault="00256EE4" w:rsidP="00462CB8">
            <w:pPr>
              <w:pStyle w:val="Heading3"/>
            </w:pPr>
          </w:p>
        </w:tc>
      </w:tr>
    </w:tbl>
    <w:p w14:paraId="4C1BAEA8" w14:textId="77777777" w:rsidR="00462CB8" w:rsidRDefault="00462CB8" w:rsidP="00462CB8"/>
    <w:p w14:paraId="3817582C" w14:textId="77777777" w:rsidR="00256EE4" w:rsidRDefault="00256EE4" w:rsidP="00462CB8"/>
    <w:p w14:paraId="08027739" w14:textId="77777777" w:rsidR="00256EE4" w:rsidRDefault="00256EE4" w:rsidP="00462CB8"/>
    <w:p w14:paraId="41B63C2E" w14:textId="77777777" w:rsidR="00256EE4" w:rsidRDefault="00256EE4" w:rsidP="00462CB8"/>
    <w:sectPr w:rsidR="00256EE4" w:rsidSect="00462CB8">
      <w:type w:val="continuous"/>
      <w:pgSz w:w="11900" w:h="16840"/>
      <w:pgMar w:top="3104" w:right="1410" w:bottom="1440" w:left="1276" w:header="0" w:footer="111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67CAEF" w14:textId="77777777" w:rsidR="00C81FA5" w:rsidRDefault="00C81FA5" w:rsidP="0043392C">
      <w:r>
        <w:separator/>
      </w:r>
    </w:p>
  </w:endnote>
  <w:endnote w:type="continuationSeparator" w:id="0">
    <w:p w14:paraId="05FCECEC" w14:textId="77777777" w:rsidR="00C81FA5" w:rsidRDefault="00C81FA5" w:rsidP="00433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 Condensed">
    <w:altName w:val="Roboto Condensed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 (Body CS)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B4645C" w14:textId="3983E247" w:rsidR="003E0346" w:rsidRDefault="0015350E">
    <w:pPr>
      <w:pStyle w:val="Footer"/>
    </w:pPr>
    <w:r>
      <w:rPr>
        <w:noProof/>
        <w:lang w:val="en-AU" w:eastAsia="ja-JP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262069F" wp14:editId="15A4D070">
              <wp:simplePos x="0" y="0"/>
              <wp:positionH relativeFrom="column">
                <wp:posOffset>4680585</wp:posOffset>
              </wp:positionH>
              <wp:positionV relativeFrom="paragraph">
                <wp:posOffset>612140</wp:posOffset>
              </wp:positionV>
              <wp:extent cx="1746000" cy="1692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6000" cy="169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EF6D63" w14:textId="77777777" w:rsidR="0015350E" w:rsidRPr="000441B3" w:rsidRDefault="0015350E" w:rsidP="0015350E">
                          <w:pPr>
                            <w:jc w:val="right"/>
                            <w:rPr>
                              <w:rFonts w:ascii="Arial Narrow" w:hAnsi="Arial Narrow" w:cstheme="minorHAnsi"/>
                              <w:color w:val="404040" w:themeColor="text1" w:themeTint="BF"/>
                              <w:sz w:val="12"/>
                              <w:szCs w:val="12"/>
                              <w:lang w:val="en-GB"/>
                            </w:rPr>
                          </w:pPr>
                          <w:r w:rsidRPr="000441B3">
                            <w:rPr>
                              <w:rFonts w:ascii="Arial Narrow" w:hAnsi="Arial Narrow" w:cstheme="minorHAnsi"/>
                              <w:color w:val="404040" w:themeColor="text1" w:themeTint="BF"/>
                              <w:sz w:val="12"/>
                              <w:szCs w:val="12"/>
                              <w:lang w:val="en-GB"/>
                            </w:rPr>
                            <w:t>CRICOS: 00219C | TEQSA: PRV12073 | RTO: 40939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62069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style="position:absolute;margin-left:368.55pt;margin-top:48.2pt;width:137.5pt;height:1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" filled="f" stroked="f">
              <v:textbox>
                <w:txbxContent>
                  <w:p w14:paraId="69EF6D63" w14:textId="77777777" w:rsidR="0015350E" w:rsidRPr="000441B3" w:rsidRDefault="0015350E" w:rsidP="0015350E">
                    <w:pPr>
                      <w:jc w:val="right"/>
                      <w:rPr>
                        <w:rFonts w:ascii="Arial Narrow" w:hAnsi="Arial Narrow" w:cstheme="minorHAnsi"/>
                        <w:color w:val="404040" w:themeColor="text1" w:themeTint="BF"/>
                        <w:sz w:val="12"/>
                        <w:szCs w:val="12"/>
                        <w:lang w:val="en-GB"/>
                      </w:rPr>
                    </w:pPr>
                    <w:r w:rsidRPr="000441B3">
                      <w:rPr>
                        <w:rFonts w:ascii="Arial Narrow" w:hAnsi="Arial Narrow" w:cstheme="minorHAnsi"/>
                        <w:color w:val="404040" w:themeColor="text1" w:themeTint="BF"/>
                        <w:sz w:val="12"/>
                        <w:szCs w:val="12"/>
                        <w:lang w:val="en-GB"/>
                      </w:rPr>
                      <w:t>CRICOS: 00219C | TEQSA: PRV12073 | RTO: 40939</w:t>
                    </w:r>
                  </w:p>
                </w:txbxContent>
              </v:textbox>
            </v:shape>
          </w:pict>
        </mc:Fallback>
      </mc:AlternateContent>
    </w:r>
    <w:r w:rsidR="003E0346">
      <w:rPr>
        <w:noProof/>
      </w:rPr>
      <w:drawing>
        <wp:anchor distT="0" distB="0" distL="114300" distR="114300" simplePos="0" relativeHeight="251664384" behindDoc="1" locked="0" layoutInCell="1" allowOverlap="1" wp14:anchorId="6EDD27E2" wp14:editId="35500914">
          <wp:simplePos x="0" y="0"/>
          <wp:positionH relativeFrom="column">
            <wp:posOffset>-810260</wp:posOffset>
          </wp:positionH>
          <wp:positionV relativeFrom="paragraph">
            <wp:posOffset>178505</wp:posOffset>
          </wp:positionV>
          <wp:extent cx="3258010" cy="753884"/>
          <wp:effectExtent l="0" t="0" r="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_TEM_1901_ResearchWord_follower.png"/>
                  <pic:cNvPicPr/>
                </pic:nvPicPr>
                <pic:blipFill rotWithShape="1">
                  <a:blip r:embed="rId1"/>
                  <a:srcRect t="90690" r="43104"/>
                  <a:stretch/>
                </pic:blipFill>
                <pic:spPr bwMode="auto">
                  <a:xfrm>
                    <a:off x="0" y="0"/>
                    <a:ext cx="3348323" cy="774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2697E" w14:textId="77777777" w:rsidR="00101A2E" w:rsidRDefault="0015350E">
    <w:pPr>
      <w:pStyle w:val="Footer"/>
    </w:pPr>
    <w:r>
      <w:rPr>
        <w:noProof/>
        <w:lang w:val="en-AU" w:eastAsia="ja-JP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676984" wp14:editId="6747C358">
              <wp:simplePos x="0" y="0"/>
              <wp:positionH relativeFrom="column">
                <wp:posOffset>4680585</wp:posOffset>
              </wp:positionH>
              <wp:positionV relativeFrom="paragraph">
                <wp:posOffset>612140</wp:posOffset>
              </wp:positionV>
              <wp:extent cx="1746000" cy="169200"/>
              <wp:effectExtent l="0" t="0" r="0" b="0"/>
              <wp:wrapNone/>
              <wp:docPr id="24" name="Text 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6000" cy="169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085D38" w14:textId="77777777" w:rsidR="003E0346" w:rsidRPr="000441B3" w:rsidRDefault="003E0346" w:rsidP="003E0346">
                          <w:pPr>
                            <w:jc w:val="right"/>
                            <w:rPr>
                              <w:rFonts w:ascii="Arial Narrow" w:hAnsi="Arial Narrow" w:cstheme="minorHAnsi"/>
                              <w:color w:val="404040" w:themeColor="text1" w:themeTint="BF"/>
                              <w:sz w:val="12"/>
                              <w:szCs w:val="12"/>
                              <w:lang w:val="en-GB"/>
                            </w:rPr>
                          </w:pPr>
                          <w:r w:rsidRPr="000441B3">
                            <w:rPr>
                              <w:rFonts w:ascii="Arial Narrow" w:hAnsi="Arial Narrow" w:cstheme="minorHAnsi"/>
                              <w:color w:val="404040" w:themeColor="text1" w:themeTint="BF"/>
                              <w:sz w:val="12"/>
                              <w:szCs w:val="12"/>
                              <w:lang w:val="en-GB"/>
                            </w:rPr>
                            <w:t>CRICOS: 00219C | TEQSA: PRV12073 | RTO: 40939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676984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0" type="#_x0000_t202" style="position:absolute;margin-left:368.55pt;margin-top:48.2pt;width:137.5pt;height:13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" filled="f" stroked="f">
              <v:textbox>
                <w:txbxContent>
                  <w:p w14:paraId="56085D38" w14:textId="77777777" w:rsidR="003E0346" w:rsidRPr="000441B3" w:rsidRDefault="003E0346" w:rsidP="003E0346">
                    <w:pPr>
                      <w:jc w:val="right"/>
                      <w:rPr>
                        <w:rFonts w:ascii="Arial Narrow" w:hAnsi="Arial Narrow" w:cstheme="minorHAnsi"/>
                        <w:color w:val="404040" w:themeColor="text1" w:themeTint="BF"/>
                        <w:sz w:val="12"/>
                        <w:szCs w:val="12"/>
                        <w:lang w:val="en-GB"/>
                      </w:rPr>
                    </w:pPr>
                    <w:r w:rsidRPr="000441B3">
                      <w:rPr>
                        <w:rFonts w:ascii="Arial Narrow" w:hAnsi="Arial Narrow" w:cstheme="minorHAnsi"/>
                        <w:color w:val="404040" w:themeColor="text1" w:themeTint="BF"/>
                        <w:sz w:val="12"/>
                        <w:szCs w:val="12"/>
                        <w:lang w:val="en-GB"/>
                      </w:rPr>
                      <w:t>CRICOS: 00219C | TEQSA: PRV12073 | RTO: 40939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AU" w:eastAsia="ja-JP"/>
      </w:rPr>
      <w:drawing>
        <wp:anchor distT="0" distB="0" distL="114300" distR="114300" simplePos="0" relativeHeight="251669504" behindDoc="1" locked="0" layoutInCell="1" allowOverlap="1" wp14:anchorId="471DF15E" wp14:editId="62C17A4A">
          <wp:simplePos x="0" y="0"/>
          <wp:positionH relativeFrom="column">
            <wp:posOffset>28575</wp:posOffset>
          </wp:positionH>
          <wp:positionV relativeFrom="paragraph">
            <wp:posOffset>353060</wp:posOffset>
          </wp:positionV>
          <wp:extent cx="1818000" cy="277200"/>
          <wp:effectExtent l="0" t="0" r="0" b="254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8000" cy="2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952972" w14:textId="77777777" w:rsidR="00C81FA5" w:rsidRDefault="00C81FA5" w:rsidP="0043392C">
      <w:r>
        <w:separator/>
      </w:r>
    </w:p>
  </w:footnote>
  <w:footnote w:type="continuationSeparator" w:id="0">
    <w:p w14:paraId="7329266C" w14:textId="77777777" w:rsidR="00C81FA5" w:rsidRDefault="00C81FA5" w:rsidP="004339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51FBE9" w14:textId="138C8EA5" w:rsidR="00D32819" w:rsidRDefault="00D3281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0B6FFC7" wp14:editId="03DD9CCB">
              <wp:simplePos x="0" y="0"/>
              <wp:positionH relativeFrom="margin">
                <wp:align>left</wp:align>
              </wp:positionH>
              <wp:positionV relativeFrom="paragraph">
                <wp:posOffset>599440</wp:posOffset>
              </wp:positionV>
              <wp:extent cx="4128770" cy="874395"/>
              <wp:effectExtent l="0" t="0" r="5080" b="190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28770" cy="8743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4EF78E1" w14:textId="77777777" w:rsidR="00D32819" w:rsidRPr="003E0346" w:rsidRDefault="00D32819" w:rsidP="00D32819">
                          <w:pPr>
                            <w:pStyle w:val="Heading1"/>
                          </w:pPr>
                          <w:r w:rsidRPr="003E0346">
                            <w:t>CQUNIVERSITY</w:t>
                          </w:r>
                          <w:r w:rsidRPr="003E0346">
                            <w:br/>
                            <w:t>RESEARCH</w:t>
                          </w:r>
                        </w:p>
                        <w:p w14:paraId="01FD2A2E" w14:textId="77777777" w:rsidR="00D32819" w:rsidRPr="003E0346" w:rsidRDefault="00D32819" w:rsidP="00D32819">
                          <w:pPr>
                            <w:pStyle w:val="Heading1"/>
                          </w:pPr>
                        </w:p>
                        <w:p w14:paraId="6847E367" w14:textId="77777777" w:rsidR="00D32819" w:rsidRPr="003E0346" w:rsidRDefault="00D32819" w:rsidP="00D32819">
                          <w:pPr>
                            <w:pStyle w:val="Heading1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B6FF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0;margin-top:47.2pt;width:325.1pt;height:68.8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" filled="f" stroked="f" strokeweight=".5pt">
              <v:textbox inset="0,0,0,0">
                <w:txbxContent>
                  <w:p w14:paraId="54EF78E1" w14:textId="77777777" w:rsidR="00D32819" w:rsidRPr="003E0346" w:rsidRDefault="00D32819" w:rsidP="00D32819">
                    <w:pPr>
                      <w:pStyle w:val="Heading1"/>
                    </w:pPr>
                    <w:r w:rsidRPr="003E0346">
                      <w:t>CQUNIVERSITY</w:t>
                    </w:r>
                    <w:r w:rsidRPr="003E0346">
                      <w:br/>
                      <w:t>RESEARCH</w:t>
                    </w:r>
                  </w:p>
                  <w:p w14:paraId="01FD2A2E" w14:textId="77777777" w:rsidR="00D32819" w:rsidRPr="003E0346" w:rsidRDefault="00D32819" w:rsidP="00D32819">
                    <w:pPr>
                      <w:pStyle w:val="Heading1"/>
                    </w:pPr>
                  </w:p>
                  <w:p w14:paraId="6847E367" w14:textId="77777777" w:rsidR="00D32819" w:rsidRPr="003E0346" w:rsidRDefault="00D32819" w:rsidP="00D32819">
                    <w:pPr>
                      <w:pStyle w:val="Heading1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BD6A6A" w14:textId="3D9DE959" w:rsidR="009E6EF6" w:rsidRDefault="007C715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E0DC369" wp14:editId="210E94C6">
              <wp:simplePos x="0" y="0"/>
              <wp:positionH relativeFrom="column">
                <wp:posOffset>0</wp:posOffset>
              </wp:positionH>
              <wp:positionV relativeFrom="paragraph">
                <wp:posOffset>631825</wp:posOffset>
              </wp:positionV>
              <wp:extent cx="4128770" cy="874395"/>
              <wp:effectExtent l="0" t="0" r="0" b="1905"/>
              <wp:wrapNone/>
              <wp:docPr id="37740544" name="Text Box 377405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28770" cy="8743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C4B5A06" w14:textId="77777777" w:rsidR="007C715B" w:rsidRPr="00D32819" w:rsidRDefault="007C715B" w:rsidP="007C715B">
                          <w:pPr>
                            <w:pStyle w:val="Heading1"/>
                            <w:rPr>
                              <w:sz w:val="56"/>
                              <w:szCs w:val="28"/>
                            </w:rPr>
                          </w:pPr>
                          <w:r w:rsidRPr="00D32819">
                            <w:rPr>
                              <w:sz w:val="56"/>
                              <w:szCs w:val="28"/>
                            </w:rPr>
                            <w:t>webpage request – research project page</w:t>
                          </w:r>
                        </w:p>
                        <w:p w14:paraId="01C96DD4" w14:textId="77777777" w:rsidR="007C715B" w:rsidRPr="003E0346" w:rsidRDefault="007C715B" w:rsidP="007C715B">
                          <w:pPr>
                            <w:pStyle w:val="Heading1"/>
                          </w:pPr>
                        </w:p>
                        <w:p w14:paraId="278702BB" w14:textId="77777777" w:rsidR="007C715B" w:rsidRDefault="007C715B" w:rsidP="007C715B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0DC369" id="_x0000_t202" coordsize="21600,21600" o:spt="202" path="m,l,21600r21600,l21600,xe">
              <v:stroke joinstyle="miter"/>
              <v:path gradientshapeok="t" o:connecttype="rect"/>
            </v:shapetype>
            <v:shape id="Text Box 37740544" o:spid="_x0000_s1029" type="#_x0000_t202" style="position:absolute;margin-left:0;margin-top:49.75pt;width:325.1pt;height:68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" filled="f" stroked="f" strokeweight=".5pt">
              <v:textbox inset="0,0,0,0">
                <w:txbxContent>
                  <w:p w14:paraId="4C4B5A06" w14:textId="77777777" w:rsidR="007C715B" w:rsidRPr="00D32819" w:rsidRDefault="007C715B" w:rsidP="007C715B">
                    <w:pPr>
                      <w:pStyle w:val="Heading1"/>
                      <w:rPr>
                        <w:sz w:val="56"/>
                        <w:szCs w:val="28"/>
                      </w:rPr>
                    </w:pPr>
                    <w:r w:rsidRPr="00D32819">
                      <w:rPr>
                        <w:sz w:val="56"/>
                        <w:szCs w:val="28"/>
                      </w:rPr>
                      <w:t>webpage request – research project page</w:t>
                    </w:r>
                  </w:p>
                  <w:p w14:paraId="01C96DD4" w14:textId="77777777" w:rsidR="007C715B" w:rsidRPr="003E0346" w:rsidRDefault="007C715B" w:rsidP="007C715B">
                    <w:pPr>
                      <w:pStyle w:val="Heading1"/>
                    </w:pPr>
                  </w:p>
                  <w:p w14:paraId="278702BB" w14:textId="77777777" w:rsidR="007C715B" w:rsidRDefault="007C715B" w:rsidP="007C715B"/>
                </w:txbxContent>
              </v:textbox>
            </v:shape>
          </w:pict>
        </mc:Fallback>
      </mc:AlternateContent>
    </w:r>
    <w:r w:rsidR="009E6EF6">
      <w:rPr>
        <w:noProof/>
      </w:rPr>
      <w:drawing>
        <wp:anchor distT="0" distB="0" distL="114300" distR="114300" simplePos="0" relativeHeight="251663360" behindDoc="1" locked="0" layoutInCell="1" allowOverlap="1" wp14:anchorId="5A792765" wp14:editId="74E93371">
          <wp:simplePos x="0" y="0"/>
          <wp:positionH relativeFrom="column">
            <wp:posOffset>4012949</wp:posOffset>
          </wp:positionH>
          <wp:positionV relativeFrom="paragraph">
            <wp:posOffset>0</wp:posOffset>
          </wp:positionV>
          <wp:extent cx="2735765" cy="1979525"/>
          <wp:effectExtent l="0" t="0" r="0" b="1905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_TEM_1901_ResearchWord_coversheet.png"/>
                  <pic:cNvPicPr/>
                </pic:nvPicPr>
                <pic:blipFill rotWithShape="1">
                  <a:blip r:embed="rId1"/>
                  <a:srcRect l="63800" t="1" r="1" b="81483"/>
                  <a:stretch/>
                </pic:blipFill>
                <pic:spPr bwMode="auto">
                  <a:xfrm>
                    <a:off x="0" y="0"/>
                    <a:ext cx="2736661" cy="19801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C615A"/>
    <w:multiLevelType w:val="hybridMultilevel"/>
    <w:tmpl w:val="7EFE4C3C"/>
    <w:lvl w:ilvl="0" w:tplc="511857C4">
      <w:start w:val="1"/>
      <w:numFmt w:val="bullet"/>
      <w:pStyle w:val="ListParagraph"/>
      <w:lvlText w:val="»"/>
      <w:lvlJc w:val="left"/>
      <w:pPr>
        <w:ind w:left="1440" w:hanging="360"/>
      </w:pPr>
      <w:rPr>
        <w:rFonts w:ascii="Roboto Condensed" w:hAnsi="Roboto Condensed" w:hint="default"/>
        <w:color w:val="6587A9" w:themeColor="accent1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1445DD"/>
    <w:multiLevelType w:val="hybridMultilevel"/>
    <w:tmpl w:val="8BC210E4"/>
    <w:lvl w:ilvl="0" w:tplc="0450C16A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 (Body CS)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C83448"/>
    <w:multiLevelType w:val="hybridMultilevel"/>
    <w:tmpl w:val="06BA8DAE"/>
    <w:lvl w:ilvl="0" w:tplc="A124862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 (Body CS)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E64615"/>
    <w:multiLevelType w:val="hybridMultilevel"/>
    <w:tmpl w:val="AF144500"/>
    <w:lvl w:ilvl="0" w:tplc="0450C16A">
      <w:numFmt w:val="bullet"/>
      <w:lvlText w:val=""/>
      <w:lvlJc w:val="left"/>
      <w:pPr>
        <w:ind w:left="360" w:hanging="360"/>
      </w:pPr>
      <w:rPr>
        <w:rFonts w:ascii="Symbol" w:eastAsiaTheme="minorEastAsia" w:hAnsi="Symbol" w:cs="Times New Roman (Body CS)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44737913">
    <w:abstractNumId w:val="0"/>
  </w:num>
  <w:num w:numId="2" w16cid:durableId="1063406411">
    <w:abstractNumId w:val="2"/>
  </w:num>
  <w:num w:numId="3" w16cid:durableId="967859606">
    <w:abstractNumId w:val="1"/>
  </w:num>
  <w:num w:numId="4" w16cid:durableId="7418754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FA5"/>
    <w:rsid w:val="000750C2"/>
    <w:rsid w:val="0008059A"/>
    <w:rsid w:val="000869F7"/>
    <w:rsid w:val="00092716"/>
    <w:rsid w:val="00101A2E"/>
    <w:rsid w:val="0015350E"/>
    <w:rsid w:val="00170F2F"/>
    <w:rsid w:val="0017727E"/>
    <w:rsid w:val="00196BE0"/>
    <w:rsid w:val="001C63D9"/>
    <w:rsid w:val="001F793A"/>
    <w:rsid w:val="002312F6"/>
    <w:rsid w:val="00256EE4"/>
    <w:rsid w:val="002B1B94"/>
    <w:rsid w:val="002C22BF"/>
    <w:rsid w:val="003358E0"/>
    <w:rsid w:val="00352544"/>
    <w:rsid w:val="003747FD"/>
    <w:rsid w:val="003E0346"/>
    <w:rsid w:val="0041301A"/>
    <w:rsid w:val="0043392C"/>
    <w:rsid w:val="00462CB8"/>
    <w:rsid w:val="00480557"/>
    <w:rsid w:val="004E6147"/>
    <w:rsid w:val="00534BA5"/>
    <w:rsid w:val="006222C0"/>
    <w:rsid w:val="006E1910"/>
    <w:rsid w:val="00713057"/>
    <w:rsid w:val="00750E00"/>
    <w:rsid w:val="00776094"/>
    <w:rsid w:val="007B50B3"/>
    <w:rsid w:val="007C715B"/>
    <w:rsid w:val="007D7A17"/>
    <w:rsid w:val="008730DA"/>
    <w:rsid w:val="00910720"/>
    <w:rsid w:val="00921F75"/>
    <w:rsid w:val="00952424"/>
    <w:rsid w:val="009C7BDC"/>
    <w:rsid w:val="009E6EF6"/>
    <w:rsid w:val="00A360B1"/>
    <w:rsid w:val="00A54949"/>
    <w:rsid w:val="00AB53BD"/>
    <w:rsid w:val="00AB5467"/>
    <w:rsid w:val="00AD55BE"/>
    <w:rsid w:val="00AE72D7"/>
    <w:rsid w:val="00AF15DA"/>
    <w:rsid w:val="00B05C7F"/>
    <w:rsid w:val="00B216EF"/>
    <w:rsid w:val="00B67628"/>
    <w:rsid w:val="00B94B09"/>
    <w:rsid w:val="00C536C9"/>
    <w:rsid w:val="00C66EEF"/>
    <w:rsid w:val="00C81FA5"/>
    <w:rsid w:val="00C852EF"/>
    <w:rsid w:val="00D32819"/>
    <w:rsid w:val="00D440B1"/>
    <w:rsid w:val="00D46B0B"/>
    <w:rsid w:val="00D57766"/>
    <w:rsid w:val="00D87DB7"/>
    <w:rsid w:val="00DA6207"/>
    <w:rsid w:val="00E01C68"/>
    <w:rsid w:val="00E71897"/>
    <w:rsid w:val="00EF0C38"/>
    <w:rsid w:val="00F00AC0"/>
    <w:rsid w:val="00F3017D"/>
    <w:rsid w:val="00F67F76"/>
    <w:rsid w:val="00FB2CDA"/>
    <w:rsid w:val="00FC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57C8F9"/>
  <w14:defaultImageDpi w14:val="300"/>
  <w15:docId w15:val="{1E0DA467-85DA-481F-A9A8-243DBDC17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5350E"/>
    <w:pPr>
      <w:spacing w:after="120"/>
    </w:pPr>
    <w:rPr>
      <w:rFonts w:cs="Times New Roman (Body CS)"/>
      <w:color w:val="58595B" w:themeColor="accent4"/>
      <w:sz w:val="20"/>
    </w:rPr>
  </w:style>
  <w:style w:type="paragraph" w:styleId="Heading1">
    <w:name w:val="heading 1"/>
    <w:basedOn w:val="Normal"/>
    <w:link w:val="Heading1Char"/>
    <w:uiPriority w:val="9"/>
    <w:qFormat/>
    <w:rsid w:val="0015350E"/>
    <w:pPr>
      <w:keepNext/>
      <w:keepLines/>
      <w:spacing w:before="100" w:beforeAutospacing="1" w:after="100" w:afterAutospacing="1" w:line="204" w:lineRule="auto"/>
      <w:contextualSpacing/>
      <w:outlineLvl w:val="0"/>
    </w:pPr>
    <w:rPr>
      <w:rFonts w:ascii="Roboto Condensed" w:eastAsiaTheme="majorEastAsia" w:hAnsi="Roboto Condensed" w:cstheme="majorBidi"/>
      <w:b/>
      <w:caps/>
      <w:color w:val="6587A9" w:themeColor="accent1"/>
      <w:sz w:val="6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15350E"/>
    <w:pPr>
      <w:keepNext/>
      <w:keepLines/>
      <w:spacing w:before="40"/>
      <w:contextualSpacing/>
      <w:outlineLvl w:val="1"/>
    </w:pPr>
    <w:rPr>
      <w:rFonts w:ascii="Roboto Condensed" w:eastAsiaTheme="majorEastAsia" w:hAnsi="Roboto Condensed" w:cstheme="majorBidi"/>
      <w:b/>
      <w:caps/>
      <w:color w:val="6587A9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350E"/>
    <w:pPr>
      <w:keepNext/>
      <w:keepLines/>
      <w:spacing w:before="40"/>
      <w:outlineLvl w:val="2"/>
    </w:pPr>
    <w:rPr>
      <w:rFonts w:ascii="Roboto Condensed" w:eastAsiaTheme="majorEastAsia" w:hAnsi="Roboto Condensed" w:cstheme="majorBidi"/>
      <w:b/>
      <w:color w:val="6587A9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E19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48648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92C"/>
  </w:style>
  <w:style w:type="paragraph" w:styleId="Footer">
    <w:name w:val="footer"/>
    <w:basedOn w:val="Normal"/>
    <w:link w:val="FooterChar"/>
    <w:uiPriority w:val="99"/>
    <w:unhideWhenUsed/>
    <w:rsid w:val="00433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92C"/>
  </w:style>
  <w:style w:type="paragraph" w:styleId="BalloonText">
    <w:name w:val="Balloon Text"/>
    <w:basedOn w:val="Normal"/>
    <w:link w:val="BalloonTextChar"/>
    <w:uiPriority w:val="99"/>
    <w:semiHidden/>
    <w:unhideWhenUsed/>
    <w:rsid w:val="0043392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92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5350E"/>
    <w:rPr>
      <w:rFonts w:ascii="Roboto Condensed" w:eastAsiaTheme="majorEastAsia" w:hAnsi="Roboto Condensed" w:cstheme="majorBidi"/>
      <w:b/>
      <w:caps/>
      <w:color w:val="6587A9" w:themeColor="accent1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350E"/>
    <w:rPr>
      <w:rFonts w:ascii="Roboto Condensed" w:eastAsiaTheme="majorEastAsia" w:hAnsi="Roboto Condensed" w:cstheme="majorBidi"/>
      <w:b/>
      <w:caps/>
      <w:color w:val="6587A9" w:themeColor="accent1"/>
      <w:sz w:val="32"/>
      <w:szCs w:val="26"/>
    </w:rPr>
  </w:style>
  <w:style w:type="paragraph" w:styleId="NoSpacing">
    <w:name w:val="No Spacing"/>
    <w:uiPriority w:val="1"/>
    <w:rsid w:val="00101A2E"/>
  </w:style>
  <w:style w:type="paragraph" w:styleId="Title">
    <w:name w:val="Title"/>
    <w:aliases w:val="Subtitel"/>
    <w:basedOn w:val="Normal"/>
    <w:next w:val="Normal"/>
    <w:link w:val="TitleChar"/>
    <w:uiPriority w:val="10"/>
    <w:rsid w:val="00101A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Subtitel Char"/>
    <w:basedOn w:val="DefaultParagraphFont"/>
    <w:link w:val="Title"/>
    <w:uiPriority w:val="10"/>
    <w:rsid w:val="00101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qFormat/>
    <w:rsid w:val="0015350E"/>
    <w:pPr>
      <w:numPr>
        <w:ilvl w:val="1"/>
      </w:numPr>
      <w:spacing w:after="160"/>
    </w:pPr>
    <w:rPr>
      <w:rFonts w:ascii="Roboto Condensed" w:hAnsi="Roboto Condensed"/>
      <w:color w:val="6587A9" w:themeColor="accent1"/>
      <w:spacing w:val="15"/>
      <w:sz w:val="5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5350E"/>
    <w:rPr>
      <w:rFonts w:ascii="Roboto Condensed" w:hAnsi="Roboto Condensed" w:cs="Times New Roman (Body CS)"/>
      <w:color w:val="6587A9" w:themeColor="accent1"/>
      <w:spacing w:val="15"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15350E"/>
    <w:rPr>
      <w:rFonts w:ascii="Roboto Condensed" w:eastAsiaTheme="majorEastAsia" w:hAnsi="Roboto Condensed" w:cstheme="majorBidi"/>
      <w:b/>
      <w:color w:val="6587A9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910"/>
    <w:rPr>
      <w:rFonts w:asciiTheme="majorHAnsi" w:eastAsiaTheme="majorEastAsia" w:hAnsiTheme="majorHAnsi" w:cstheme="majorBidi"/>
      <w:i/>
      <w:iCs/>
      <w:color w:val="486481" w:themeColor="accent1" w:themeShade="BF"/>
      <w:sz w:val="20"/>
    </w:rPr>
  </w:style>
  <w:style w:type="character" w:styleId="SubtleEmphasis">
    <w:name w:val="Subtle Emphasis"/>
    <w:basedOn w:val="DefaultParagraphFont"/>
    <w:uiPriority w:val="19"/>
    <w:rsid w:val="006E1910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rsid w:val="006E1910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6E1910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E1910"/>
    <w:rPr>
      <w:rFonts w:ascii="Roboto Condensed" w:hAnsi="Roboto Condensed"/>
      <w:i/>
      <w:iCs/>
      <w:color w:val="58595B" w:themeColor="accent4"/>
      <w:sz w:val="20"/>
    </w:rPr>
  </w:style>
  <w:style w:type="paragraph" w:styleId="ListParagraph">
    <w:name w:val="List Paragraph"/>
    <w:basedOn w:val="Normal"/>
    <w:uiPriority w:val="34"/>
    <w:qFormat/>
    <w:rsid w:val="0008059A"/>
    <w:pPr>
      <w:numPr>
        <w:numId w:val="1"/>
      </w:numPr>
      <w:spacing w:after="200"/>
      <w:ind w:left="357" w:hanging="357"/>
      <w:contextualSpacing/>
    </w:pPr>
  </w:style>
  <w:style w:type="table" w:styleId="TableGrid">
    <w:name w:val="Table Grid"/>
    <w:basedOn w:val="TableNormal"/>
    <w:uiPriority w:val="59"/>
    <w:rsid w:val="00196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17727E"/>
    <w:tblPr>
      <w:tblStyleRowBandSize w:val="1"/>
      <w:tblStyleColBandSize w:val="1"/>
      <w:tblBorders>
        <w:top w:val="single" w:sz="4" w:space="0" w:color="A2B6CB" w:themeColor="accent1" w:themeTint="99"/>
        <w:left w:val="single" w:sz="4" w:space="0" w:color="A2B6CB" w:themeColor="accent1" w:themeTint="99"/>
        <w:bottom w:val="single" w:sz="4" w:space="0" w:color="A2B6CB" w:themeColor="accent1" w:themeTint="99"/>
        <w:right w:val="single" w:sz="4" w:space="0" w:color="A2B6CB" w:themeColor="accent1" w:themeTint="99"/>
        <w:insideH w:val="single" w:sz="4" w:space="0" w:color="A2B6CB" w:themeColor="accent1" w:themeTint="99"/>
        <w:insideV w:val="single" w:sz="4" w:space="0" w:color="A2B6CB" w:themeColor="accent1" w:themeTint="99"/>
      </w:tblBorders>
    </w:tblPr>
    <w:tblStylePr w:type="firstRow">
      <w:pPr>
        <w:jc w:val="left"/>
      </w:pPr>
      <w:rPr>
        <w:rFonts w:ascii="Roboto Condensed" w:hAnsi="Roboto Condensed"/>
        <w:b/>
        <w:bCs/>
        <w:i w:val="0"/>
        <w:color w:val="FFFFFF" w:themeColor="background1"/>
        <w:sz w:val="20"/>
      </w:rPr>
      <w:tblPr/>
      <w:tcPr>
        <w:tcBorders>
          <w:top w:val="single" w:sz="4" w:space="0" w:color="6587A9" w:themeColor="accent1"/>
          <w:left w:val="single" w:sz="4" w:space="0" w:color="6587A9" w:themeColor="accent1"/>
          <w:bottom w:val="single" w:sz="4" w:space="0" w:color="6587A9" w:themeColor="accent1"/>
          <w:right w:val="single" w:sz="4" w:space="0" w:color="6587A9" w:themeColor="accent1"/>
          <w:insideH w:val="nil"/>
          <w:insideV w:val="nil"/>
        </w:tcBorders>
        <w:shd w:val="clear" w:color="auto" w:fill="6587A9" w:themeFill="accent1"/>
      </w:tcPr>
    </w:tblStylePr>
    <w:tblStylePr w:type="lastRow">
      <w:rPr>
        <w:b/>
        <w:bCs/>
      </w:rPr>
      <w:tblPr/>
      <w:tcPr>
        <w:tcBorders>
          <w:top w:val="double" w:sz="4" w:space="0" w:color="6587A9" w:themeColor="accent1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6ED" w:themeFill="accent1" w:themeFillTint="33"/>
      </w:tcPr>
    </w:tblStylePr>
    <w:tblStylePr w:type="band1Horz">
      <w:tblPr/>
      <w:tcPr>
        <w:shd w:val="clear" w:color="auto" w:fill="E0E6ED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17727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6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87A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87A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87A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87A9" w:themeFill="accent1"/>
      </w:tcPr>
    </w:tblStylePr>
    <w:tblStylePr w:type="band1Vert">
      <w:tblPr/>
      <w:tcPr>
        <w:shd w:val="clear" w:color="auto" w:fill="C1CEDC" w:themeFill="accent1" w:themeFillTint="66"/>
      </w:tcPr>
    </w:tblStylePr>
    <w:tblStylePr w:type="band1Horz">
      <w:tblPr/>
      <w:tcPr>
        <w:shd w:val="clear" w:color="auto" w:fill="C1CEDC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C81F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3281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B2CDA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2CDA"/>
    <w:pPr>
      <w:spacing w:after="0"/>
    </w:pPr>
    <w:rPr>
      <w:rFonts w:eastAsiaTheme="minorHAnsi" w:cstheme="minorBidi"/>
      <w:color w:val="auto"/>
      <w:szCs w:val="20"/>
      <w:lang w:val="en-A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2CDA"/>
    <w:rPr>
      <w:rFonts w:eastAsiaTheme="minorHAnsi"/>
      <w:sz w:val="20"/>
      <w:szCs w:val="20"/>
      <w:lang w:val="en-AU"/>
    </w:rPr>
  </w:style>
  <w:style w:type="character" w:styleId="FootnoteReference">
    <w:name w:val="footnote reference"/>
    <w:basedOn w:val="DefaultParagraphFont"/>
    <w:uiPriority w:val="99"/>
    <w:semiHidden/>
    <w:unhideWhenUsed/>
    <w:rsid w:val="00FB2C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cqu.edu.au/research/organisations/cmerc/nature-projects/habitat-discover-coast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cqu.edu.au/research/organisations/cmerc/nature-projects/habitat-discover-coast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elivery-cqucontenthub.stylelabs.cloud/api/public/content/image-requirements-for-web-nov-2023.pdf?v=d6571523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mitha12\Downloads\TEM_0010_RWI_W_MP%203pg%20(1).dotx" TargetMode="External"/></Relationships>
</file>

<file path=word/theme/theme1.xml><?xml version="1.0" encoding="utf-8"?>
<a:theme xmlns:a="http://schemas.openxmlformats.org/drawingml/2006/main" name="CQUniResearch">
  <a:themeElements>
    <a:clrScheme name="Research">
      <a:dk1>
        <a:sysClr val="windowText" lastClr="000000"/>
      </a:dk1>
      <a:lt1>
        <a:sysClr val="window" lastClr="FFFFFF"/>
      </a:lt1>
      <a:dk2>
        <a:srgbClr val="003057"/>
      </a:dk2>
      <a:lt2>
        <a:srgbClr val="EEECE1"/>
      </a:lt2>
      <a:accent1>
        <a:srgbClr val="6587A9"/>
      </a:accent1>
      <a:accent2>
        <a:srgbClr val="C4D600"/>
      </a:accent2>
      <a:accent3>
        <a:srgbClr val="003057"/>
      </a:accent3>
      <a:accent4>
        <a:srgbClr val="58595B"/>
      </a:accent4>
      <a:accent5>
        <a:srgbClr val="F3F6DE"/>
      </a:accent5>
      <a:accent6>
        <a:srgbClr val="FAFBF2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CEBF355E52C041939DC6226353DADF" ma:contentTypeVersion="12" ma:contentTypeDescription="Create a new document." ma:contentTypeScope="" ma:versionID="26179836d827d69d496bd600960374f9">
  <xsd:schema xmlns:xsd="http://www.w3.org/2001/XMLSchema" xmlns:xs="http://www.w3.org/2001/XMLSchema" xmlns:p="http://schemas.microsoft.com/office/2006/metadata/properties" xmlns:ns2="683c85ac-e0eb-494b-b20a-fda4b56d0289" xmlns:ns3="4df8f24d-e058-483c-b07c-9a24153b6d65" targetNamespace="http://schemas.microsoft.com/office/2006/metadata/properties" ma:root="true" ma:fieldsID="8d7f464111d971878fccd95dc667d19d" ns2:_="" ns3:_="">
    <xsd:import namespace="683c85ac-e0eb-494b-b20a-fda4b56d0289"/>
    <xsd:import namespace="4df8f24d-e058-483c-b07c-9a24153b6d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c85ac-e0eb-494b-b20a-fda4b56d02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ee99e03c-8672-4a61-9af1-418ddf9c59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f8f24d-e058-483c-b07c-9a24153b6d65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5a6c48c-82cb-48df-9e5f-d24c713ec2c7}" ma:internalName="TaxCatchAll" ma:showField="CatchAllData" ma:web="4df8f24d-e058-483c-b07c-9a24153b6d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df8f24d-e058-483c-b07c-9a24153b6d65" xsi:nil="true"/>
    <lcf76f155ced4ddcb4097134ff3c332f xmlns="683c85ac-e0eb-494b-b20a-fda4b56d028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2773D96-950B-384F-924F-0E38022384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9F1825A-9EF6-49EC-A47E-F7BFE798E7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3c85ac-e0eb-494b-b20a-fda4b56d0289"/>
    <ds:schemaRef ds:uri="4df8f24d-e058-483c-b07c-9a24153b6d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FA37B2-42A1-4F71-8168-D885E62FB1D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9424A1-040D-4A4A-BB58-E09A455CFB95}">
  <ds:schemaRefs>
    <ds:schemaRef ds:uri="http://schemas.microsoft.com/office/2006/metadata/properties"/>
    <ds:schemaRef ds:uri="http://schemas.microsoft.com/office/infopath/2007/PartnerControls"/>
    <ds:schemaRef ds:uri="4df8f24d-e058-483c-b07c-9a24153b6d65"/>
    <ds:schemaRef ds:uri="683c85ac-e0eb-494b-b20a-fda4b56d0289"/>
  </ds:schemaRefs>
</ds:datastoreItem>
</file>

<file path=docMetadata/LabelInfo.xml><?xml version="1.0" encoding="utf-8"?>
<clbl:labelList xmlns:clbl="http://schemas.microsoft.com/office/2020/mipLabelMetadata">
  <clbl:label id="{590540ad-24f6-4603-bebb-fc2239ec787a}" enabled="1" method="Privileged" siteId="{fdade0c4-3fea-4320-ae53-1a1742aeff1e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TEM_0010_RWI_W_MP 3pg (1)</Template>
  <TotalTime>82</TotalTime>
  <Pages>2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CQU</Company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Moulds</dc:creator>
  <cp:keywords/>
  <dc:description/>
  <cp:lastModifiedBy>Ann Moulds</cp:lastModifiedBy>
  <cp:revision>1</cp:revision>
  <cp:lastPrinted>2014-07-29T03:52:00Z</cp:lastPrinted>
  <dcterms:created xsi:type="dcterms:W3CDTF">2024-11-28T05:29:00Z</dcterms:created>
  <dcterms:modified xsi:type="dcterms:W3CDTF">2024-11-28T06:52:00Z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0x010100BDCEBF355E52C041939DC6226353DADF</vt:lpwstr>
  </property>
  <property fmtid="{D5CDD505-2E9C-101B-9397-08002B2CF9AE}" pid="3" name="OwlContentTargetOptionsFour">
    <vt:lpwstr/>
  </property>
  <property fmtid="{D5CDD505-2E9C-101B-9397-08002B2CF9AE}" pid="4" name="OwlTags">
    <vt:lpwstr/>
  </property>
  <property fmtid="{D5CDD505-2E9C-101B-9397-08002B2CF9AE}" pid="5" name="OwlDocPortalCategory">
    <vt:lpwstr/>
  </property>
  <property fmtid="{D5CDD505-2E9C-101B-9397-08002B2CF9AE}" pid="6" name="l5e96717145847c3bdd7dda31755aba4">
    <vt:lpwstr/>
  </property>
  <property fmtid="{D5CDD505-2E9C-101B-9397-08002B2CF9AE}" pid="7" name="o12dcb2de007449989aae474580bd456">
    <vt:lpwstr/>
  </property>
  <property fmtid="{D5CDD505-2E9C-101B-9397-08002B2CF9AE}" pid="8" name="dd5686840dec4e0bac2674f1682268ad">
    <vt:lpwstr/>
  </property>
  <property fmtid="{D5CDD505-2E9C-101B-9397-08002B2CF9AE}" pid="9" name="hcb12773d961403d8d98d9fa745d18c4">
    <vt:lpwstr/>
  </property>
  <property fmtid="{D5CDD505-2E9C-101B-9397-08002B2CF9AE}" pid="10" name="OwlDocPortalCampus">
    <vt:lpwstr/>
  </property>
  <property fmtid="{D5CDD505-2E9C-101B-9397-08002B2CF9AE}" pid="11" name="OwlContentTargetOptionsTwo">
    <vt:lpwstr/>
  </property>
  <property fmtid="{D5CDD505-2E9C-101B-9397-08002B2CF9AE}" pid="12" name="OwlContentTargetOptionsThree">
    <vt:lpwstr/>
  </property>
  <property fmtid="{D5CDD505-2E9C-101B-9397-08002B2CF9AE}" pid="13" name="o0a51e91f11143ebb09eeed7e8f5bc35">
    <vt:lpwstr/>
  </property>
  <property fmtid="{D5CDD505-2E9C-101B-9397-08002B2CF9AE}" pid="14" name="e2950f64229e4417a6f6dd1a6b36cdea">
    <vt:lpwstr/>
  </property>
  <property fmtid="{D5CDD505-2E9C-101B-9397-08002B2CF9AE}" pid="15" name="OwlDocPortalProcess">
    <vt:lpwstr/>
  </property>
  <property fmtid="{D5CDD505-2E9C-101B-9397-08002B2CF9AE}" pid="16" name="OwlDocPortalAudience">
    <vt:lpwstr/>
  </property>
  <property fmtid="{D5CDD505-2E9C-101B-9397-08002B2CF9AE}" pid="17" name="OwlDocPortalDepartment">
    <vt:lpwstr/>
  </property>
  <property fmtid="{D5CDD505-2E9C-101B-9397-08002B2CF9AE}" pid="18" name="OwlContentTargetOptionsOne">
    <vt:lpwstr/>
  </property>
  <property fmtid="{D5CDD505-2E9C-101B-9397-08002B2CF9AE}" pid="19" name="Order">
    <vt:r8>63600</vt:r8>
  </property>
</Properties>
</file>